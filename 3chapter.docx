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用getline（）读整行，用cin读单个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196590"/>
            <wp:effectExtent l="0" t="0" r="8255" b="3810"/>
            <wp:docPr id="19" name="图片 19" descr="WA~`A{EH9Z324CSO5(7HH%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A~`A{EH9Z324CSO5(7HH%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0581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用花括号表示的是列表初始化，但是当花括号里面的值类型不能用来列表初始化时，就要考虑用这样的值来构造vector对象了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</w:pPr>
      <w:r>
        <w:drawing>
          <wp:inline distT="0" distB="0" distL="114300" distR="114300">
            <wp:extent cx="5269230" cy="129794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压倒的是尾端，但是我在用输出的时候 还是输入时候的顺序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5417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16455"/>
            <wp:effectExtent l="0" t="0" r="139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42595"/>
            <wp:effectExtent l="0" t="0" r="6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294130"/>
            <wp:effectExtent l="0" t="0" r="139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Vector可以通过下表访问已存在的元素，但不能用于添加元素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</w:pPr>
      <w:r>
        <w:drawing>
          <wp:inline distT="0" distB="0" distL="114300" distR="114300">
            <wp:extent cx="5268595" cy="153035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68875" cy="66294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93515" cy="3909695"/>
            <wp:effectExtent l="0" t="0" r="146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i/>
          <w:iCs/>
          <w:color w:val="FF0000"/>
          <w:u w:val="single"/>
          <w:lang w:val="en-US" w:eastAsia="zh-CN"/>
        </w:rPr>
      </w:pP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为什么输出前面有那么多零，如果一开始就定了初始值，就是正常的，但是用自己输入就比以前多了一倍的长度？？？</w:t>
      </w:r>
    </w:p>
    <w:p>
      <w:pPr>
        <w:numPr>
          <w:numId w:val="0"/>
        </w:numPr>
        <w:ind w:leftChars="0"/>
        <w:rPr>
          <w:rFonts w:hint="eastAsia"/>
          <w:b/>
          <w:bCs/>
          <w:i/>
          <w:iCs/>
          <w:color w:val="FF0000"/>
          <w:u w:val="single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字符串初始化的数组最后一位有一个空字符，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8595" cy="601345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936625"/>
            <wp:effectExtent l="0" t="0" r="127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i/>
          <w:iCs/>
          <w:highlight w:val="red"/>
          <w:u w:val="single"/>
          <w:lang w:eastAsia="zh-CN"/>
        </w:rPr>
        <w:t>！！！！！！！！！！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数组的下标的值类型是size_t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用auto推断数组得到的是指针，用decltype得到的是数组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704850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840740"/>
            <wp:effectExtent l="0" t="0" r="444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</w:pPr>
      <w:r>
        <w:drawing>
          <wp:inline distT="0" distB="0" distL="114300" distR="114300">
            <wp:extent cx="5272405" cy="723265"/>
            <wp:effectExtent l="0" t="0" r="63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数组的下标可以为负值，string，vector为无符号类型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624840"/>
            <wp:effectExtent l="0" t="0" r="139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 w:val="0"/>
          <w:bCs w:val="0"/>
          <w:i w:val="0"/>
          <w:iCs w:val="0"/>
          <w:highlight w:val="red"/>
          <w:u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i/>
          <w:iCs/>
          <w:highlight w:val="red"/>
          <w:u w:val="single"/>
          <w:lang w:val="en-US" w:eastAsia="zh-CN"/>
        </w:rPr>
        <w:t>在for循环的最后一个 ++i，和i++好像没有区别，实验了一下 输出都一样。。。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i w:val="0"/>
          <w:iCs w:val="0"/>
          <w:highlight w:val="none"/>
          <w:u w:val="none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highlight w:val="none"/>
          <w:u w:val="none"/>
          <w:shd w:val="clear" w:color="auto" w:fill="auto"/>
          <w:lang w:val="en-US" w:eastAsia="zh-CN"/>
        </w:rPr>
        <w:t>20.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b/>
          <w:bCs/>
          <w:i/>
          <w:iCs/>
          <w:highlight w:val="red"/>
          <w:u w:val="single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i/>
          <w:iCs/>
          <w:highlight w:val="red"/>
          <w:u w:val="singl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65047"/>
    <w:multiLevelType w:val="singleLevel"/>
    <w:tmpl w:val="151650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10117"/>
    <w:rsid w:val="10107649"/>
    <w:rsid w:val="5A5170ED"/>
    <w:rsid w:val="6D535020"/>
    <w:rsid w:val="7ED96EDD"/>
    <w:rsid w:val="7F91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38472;&#20122;&#29618;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2018-04-02T01:19:00Z</dcterms:created>
  <dc:creator>陈亚玲</dc:creator>
  <cp:lastModifiedBy>陈亚玲</cp:lastModifiedBy>
  <dcterms:modified xsi:type="dcterms:W3CDTF">2018-04-02T15:40:05Z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